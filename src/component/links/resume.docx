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Y="-940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18ADAB9" w14:textId="77777777" w:rsidTr="00E3488B">
        <w:trPr>
          <w:trHeight w:val="4410"/>
        </w:trPr>
        <w:tc>
          <w:tcPr>
            <w:tcW w:w="3600" w:type="dxa"/>
            <w:vAlign w:val="bottom"/>
          </w:tcPr>
          <w:p w14:paraId="67BD97BD" w14:textId="59DD01E1" w:rsidR="001B2ABD" w:rsidRDefault="00C012C2" w:rsidP="00E3488B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9DFEEA" wp14:editId="3FE863A7">
                      <wp:extent cx="2122805" cy="2330450"/>
                      <wp:effectExtent l="19050" t="19050" r="29845" b="3175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3304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 cap="flat" cmpd="sng" algn="ctr">
                                <a:solidFill>
                                  <a:srgbClr val="94B6D2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C2E7051" id="Oval 2" o:spid="_x0000_s1026" alt="Title: Professional Headshot of Man" style="width:167.15pt;height:18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" strokecolor="#94b6d2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F73289D" w14:textId="77777777" w:rsidR="001B2ABD" w:rsidRDefault="001B2ABD" w:rsidP="00E3488B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FEA1203" w14:textId="7F8F42C5" w:rsidR="001B2ABD" w:rsidRDefault="00CF10D2" w:rsidP="00E3488B">
            <w:pPr>
              <w:pStyle w:val="Title"/>
            </w:pPr>
            <w:r>
              <w:t>travis lovingood</w:t>
            </w:r>
          </w:p>
          <w:p w14:paraId="41C1C40C" w14:textId="14C8F6C3" w:rsidR="001B2ABD" w:rsidRDefault="00CF10D2" w:rsidP="00E3488B">
            <w:pPr>
              <w:pStyle w:val="Subtitle"/>
            </w:pPr>
            <w:r>
              <w:rPr>
                <w:spacing w:val="0"/>
                <w:w w:val="100"/>
              </w:rPr>
              <w:t>Web Developer</w:t>
            </w:r>
          </w:p>
        </w:tc>
      </w:tr>
      <w:tr w:rsidR="001B2ABD" w14:paraId="4E2C0E3F" w14:textId="77777777" w:rsidTr="006760FF">
        <w:trPr>
          <w:trHeight w:val="4050"/>
        </w:trPr>
        <w:tc>
          <w:tcPr>
            <w:tcW w:w="3600" w:type="dxa"/>
          </w:tcPr>
          <w:sdt>
            <w:sdtPr>
              <w:id w:val="-1711873194"/>
              <w:placeholder>
                <w:docPart w:val="C733FD4B81C644D6A40F5F4A6DAF4F21"/>
              </w:placeholder>
              <w:temporary/>
              <w:showingPlcHdr/>
              <w15:appearance w15:val="hidden"/>
            </w:sdtPr>
            <w:sdtEndPr/>
            <w:sdtContent>
              <w:p w14:paraId="06F5C74C" w14:textId="77777777" w:rsidR="001B2ABD" w:rsidRDefault="00036450" w:rsidP="00E3488B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F9B3EB7" w14:textId="1B21ABAE" w:rsidR="00036450" w:rsidRDefault="00035F2A" w:rsidP="00E3488B">
            <w:r>
              <w:t>I am a n</w:t>
            </w:r>
            <w:r w:rsidR="00E3488B" w:rsidRPr="00E3488B">
              <w:t xml:space="preserve">ewly graduated web developer offering knowledge and experience in various programming languages such as HTML, CSS, </w:t>
            </w:r>
            <w:proofErr w:type="spellStart"/>
            <w:r w:rsidR="00E3488B" w:rsidRPr="00E3488B">
              <w:t>JQuery</w:t>
            </w:r>
            <w:proofErr w:type="spellEnd"/>
            <w:r w:rsidR="00E3488B" w:rsidRPr="00E3488B">
              <w:t>, and JavaScript. I am skilled in translating solutions into code and responding to challenges by developing solutions</w:t>
            </w:r>
            <w:r w:rsidR="00E3488B">
              <w:t>. I am especially adapted</w:t>
            </w:r>
            <w:r w:rsidR="00E3488B" w:rsidRPr="00E3488B">
              <w:t xml:space="preserve"> </w:t>
            </w:r>
            <w:r w:rsidR="00E3488B">
              <w:t xml:space="preserve">to </w:t>
            </w:r>
            <w:r w:rsidR="00E3488B" w:rsidRPr="00E3488B">
              <w:t xml:space="preserve">designing web applications for phone, and mobile app users. </w:t>
            </w:r>
          </w:p>
          <w:sdt>
            <w:sdtPr>
              <w:id w:val="-1954003311"/>
              <w:placeholder>
                <w:docPart w:val="7F0CFF3484454DD6A20ECFAB9F0A4E3B"/>
              </w:placeholder>
              <w:temporary/>
              <w:showingPlcHdr/>
              <w15:appearance w15:val="hidden"/>
            </w:sdtPr>
            <w:sdtEndPr/>
            <w:sdtContent>
              <w:p w14:paraId="41C1C80C" w14:textId="77777777" w:rsidR="00036450" w:rsidRPr="00CB0055" w:rsidRDefault="00CB0055" w:rsidP="00E3488B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3A8607E730E442F941820301E4A824F"/>
              </w:placeholder>
              <w:temporary/>
              <w:showingPlcHdr/>
              <w15:appearance w15:val="hidden"/>
            </w:sdtPr>
            <w:sdtEndPr/>
            <w:sdtContent>
              <w:p w14:paraId="42245ED5" w14:textId="77777777" w:rsidR="004D3011" w:rsidRDefault="004D3011" w:rsidP="00E3488B">
                <w:r w:rsidRPr="004D3011">
                  <w:t>PHONE:</w:t>
                </w:r>
              </w:p>
            </w:sdtContent>
          </w:sdt>
          <w:p w14:paraId="0856EF7E" w14:textId="65FCE444" w:rsidR="004D3011" w:rsidRDefault="00CF10D2" w:rsidP="00E3488B">
            <w:r>
              <w:t>919-637-5843</w:t>
            </w:r>
          </w:p>
          <w:p w14:paraId="31CDF565" w14:textId="454C04B9" w:rsidR="0049240E" w:rsidRDefault="0049240E" w:rsidP="00E3488B"/>
          <w:p w14:paraId="105E0FAB" w14:textId="0FEA615A" w:rsidR="0049240E" w:rsidRDefault="0049240E" w:rsidP="00E3488B">
            <w:r>
              <w:t>Location:</w:t>
            </w:r>
          </w:p>
          <w:p w14:paraId="2DA5684D" w14:textId="474B72A7" w:rsidR="0049240E" w:rsidRDefault="0049240E" w:rsidP="00E3488B">
            <w:r>
              <w:t>Raleigh</w:t>
            </w:r>
            <w:r w:rsidR="00475F1D">
              <w:t>,</w:t>
            </w:r>
            <w:r>
              <w:t xml:space="preserve"> Nc</w:t>
            </w:r>
          </w:p>
          <w:p w14:paraId="0A2E6DA6" w14:textId="496AEC49" w:rsidR="004D3011" w:rsidRDefault="004D3011" w:rsidP="00E3488B"/>
          <w:p w14:paraId="25F77820" w14:textId="5636AB67" w:rsidR="00E3488B" w:rsidRDefault="00E3488B" w:rsidP="00E3488B">
            <w:r>
              <w:t>LinkedIn:</w:t>
            </w:r>
          </w:p>
          <w:p w14:paraId="0A5A785F" w14:textId="68C2D5D7" w:rsidR="00E3488B" w:rsidRDefault="00E3488B" w:rsidP="00E3488B">
            <w:r w:rsidRPr="00E3488B">
              <w:t>www.linkedin.com/in/travis-lovingood-8868101a7/</w:t>
            </w:r>
          </w:p>
          <w:p w14:paraId="662A112F" w14:textId="77777777" w:rsidR="00E3488B" w:rsidRPr="004D3011" w:rsidRDefault="00E3488B" w:rsidP="00E3488B"/>
          <w:p w14:paraId="3231279D" w14:textId="21E0D57D" w:rsidR="004D3011" w:rsidRDefault="00E3488B" w:rsidP="00E3488B">
            <w:proofErr w:type="spellStart"/>
            <w:r>
              <w:t>Github</w:t>
            </w:r>
            <w:proofErr w:type="spellEnd"/>
            <w:r>
              <w:t>:</w:t>
            </w:r>
          </w:p>
          <w:p w14:paraId="22C96F41" w14:textId="2333B5AE" w:rsidR="004D3011" w:rsidRDefault="00CF10D2" w:rsidP="00E3488B">
            <w:r w:rsidRPr="00CF10D2">
              <w:t>travislovingood.github.io/Portfolio/</w:t>
            </w:r>
          </w:p>
          <w:p w14:paraId="24BDD374" w14:textId="77777777" w:rsidR="004D3011" w:rsidRDefault="004D3011" w:rsidP="00E3488B"/>
          <w:sdt>
            <w:sdtPr>
              <w:id w:val="-240260293"/>
              <w:placeholder>
                <w:docPart w:val="A9054CC4C6F947B19445A857BDDC20AE"/>
              </w:placeholder>
              <w:temporary/>
              <w:showingPlcHdr/>
              <w15:appearance w15:val="hidden"/>
            </w:sdtPr>
            <w:sdtEndPr/>
            <w:sdtContent>
              <w:p w14:paraId="2165BD85" w14:textId="42ACA90D" w:rsidR="004D3011" w:rsidRDefault="004D3011" w:rsidP="00E3488B">
                <w:r w:rsidRPr="004D3011">
                  <w:t>EMAIL:</w:t>
                </w:r>
              </w:p>
            </w:sdtContent>
          </w:sdt>
          <w:p w14:paraId="74DE3CF3" w14:textId="02B25030" w:rsidR="00CF10D2" w:rsidRDefault="00CF10D2" w:rsidP="00E3488B">
            <w:r>
              <w:t>tclovingood01@gmail.com</w:t>
            </w:r>
          </w:p>
          <w:sdt>
            <w:sdtPr>
              <w:id w:val="-1444214663"/>
              <w:placeholder>
                <w:docPart w:val="95B181B0042B4579A4FCD37164C8C62B"/>
              </w:placeholder>
              <w:temporary/>
              <w:showingPlcHdr/>
              <w15:appearance w15:val="hidden"/>
            </w:sdtPr>
            <w:sdtEndPr/>
            <w:sdtContent>
              <w:p w14:paraId="2625419E" w14:textId="77777777" w:rsidR="004D3011" w:rsidRPr="00CB0055" w:rsidRDefault="00CB0055" w:rsidP="00E3488B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3D4F80BB" w14:textId="77777777" w:rsidR="001175FB" w:rsidRDefault="00A55925" w:rsidP="00E3488B">
            <w:r w:rsidRPr="00A55925">
              <w:t>•</w:t>
            </w:r>
            <w:r w:rsidR="000B3D93">
              <w:t>Play</w:t>
            </w:r>
            <w:r w:rsidR="001175FB">
              <w:t xml:space="preserve">ing </w:t>
            </w:r>
            <w:r w:rsidR="000B3D93">
              <w:t xml:space="preserve">Drums </w:t>
            </w:r>
          </w:p>
          <w:p w14:paraId="7E531D1E" w14:textId="3441DC82" w:rsidR="004D3011" w:rsidRDefault="001175FB" w:rsidP="00E3488B">
            <w:r>
              <w:t>(</w:t>
            </w:r>
            <w:r w:rsidR="005A518E">
              <w:t xml:space="preserve">I have </w:t>
            </w:r>
            <w:r>
              <w:t xml:space="preserve">played </w:t>
            </w:r>
            <w:r w:rsidR="000B3D93">
              <w:t xml:space="preserve">for </w:t>
            </w:r>
            <w:r w:rsidR="00DA1914">
              <w:t>over 20 years</w:t>
            </w:r>
            <w:r>
              <w:t>)</w:t>
            </w:r>
          </w:p>
          <w:p w14:paraId="5DB542CA" w14:textId="77777777" w:rsidR="00035F2A" w:rsidRDefault="00035F2A" w:rsidP="00E3488B"/>
          <w:p w14:paraId="6595E1DC" w14:textId="33F4DDA3" w:rsidR="00A55925" w:rsidRDefault="00A55925" w:rsidP="00E3488B">
            <w:r w:rsidRPr="00A55925">
              <w:t>•</w:t>
            </w:r>
            <w:r w:rsidR="001175FB">
              <w:t>Speaking Italian.</w:t>
            </w:r>
          </w:p>
          <w:p w14:paraId="53E79659" w14:textId="5080B788" w:rsidR="005A518E" w:rsidRDefault="005A518E" w:rsidP="00E3488B">
            <w:r>
              <w:t>(Three years of school)</w:t>
            </w:r>
          </w:p>
          <w:p w14:paraId="0330B3B6" w14:textId="77777777" w:rsidR="00035F2A" w:rsidRDefault="00035F2A" w:rsidP="00E3488B"/>
          <w:p w14:paraId="2C8DC41C" w14:textId="0DD017E0" w:rsidR="004D3011" w:rsidRDefault="00A55925" w:rsidP="00E3488B">
            <w:r w:rsidRPr="00A55925">
              <w:t>•</w:t>
            </w:r>
            <w:r w:rsidR="00DA1914">
              <w:t>Love to travel.</w:t>
            </w:r>
          </w:p>
          <w:p w14:paraId="5457FA13" w14:textId="493409C2" w:rsidR="005A518E" w:rsidRDefault="005A518E" w:rsidP="00E3488B">
            <w:r>
              <w:t>(</w:t>
            </w:r>
            <w:r w:rsidR="001E6C9C">
              <w:t>I have be</w:t>
            </w:r>
            <w:r w:rsidR="00035F2A">
              <w:t>en</w:t>
            </w:r>
            <w:r w:rsidR="001E6C9C">
              <w:t xml:space="preserve"> to 4 </w:t>
            </w:r>
            <w:r w:rsidR="00035F2A">
              <w:t>countries</w:t>
            </w:r>
            <w:r w:rsidR="001E6C9C">
              <w:t>)</w:t>
            </w:r>
          </w:p>
          <w:p w14:paraId="6C6740C0" w14:textId="502BE775" w:rsidR="00475F1D" w:rsidRDefault="00475F1D" w:rsidP="00E3488B"/>
          <w:p w14:paraId="746DABCE" w14:textId="77777777" w:rsidR="00475F1D" w:rsidRDefault="00475F1D" w:rsidP="00E3488B"/>
          <w:p w14:paraId="0F0DAFEC" w14:textId="78F9C7F0" w:rsidR="00475F1D" w:rsidRDefault="00914CCE" w:rsidP="00EC36C1">
            <w:pPr>
              <w:rPr>
                <w:b/>
                <w:bCs/>
                <w:color w:val="00948B" w:themeColor="accent1" w:themeShade="BF"/>
                <w:sz w:val="22"/>
              </w:rPr>
            </w:pPr>
            <w:r>
              <w:rPr>
                <w:b/>
                <w:bCs/>
                <w:color w:val="00948B" w:themeColor="accent1" w:themeShade="BF"/>
                <w:sz w:val="22"/>
              </w:rPr>
              <w:t>Skills</w:t>
            </w:r>
          </w:p>
          <w:p w14:paraId="21782CBD" w14:textId="77777777" w:rsidR="008C3FDE" w:rsidRDefault="008C3FDE" w:rsidP="00EC36C1">
            <w:pPr>
              <w:rPr>
                <w:b/>
                <w:bCs/>
                <w:color w:val="00948B" w:themeColor="accent1" w:themeShade="BF"/>
                <w:sz w:val="22"/>
              </w:rPr>
            </w:pPr>
          </w:p>
          <w:p w14:paraId="41EE3352" w14:textId="1A590D87" w:rsidR="002000E8" w:rsidRPr="008C3FDE" w:rsidRDefault="001B745F" w:rsidP="00EC36C1">
            <w:pPr>
              <w:rPr>
                <w:szCs w:val="18"/>
              </w:rPr>
            </w:pPr>
            <w:r w:rsidRPr="008C3FDE">
              <w:rPr>
                <w:szCs w:val="18"/>
              </w:rPr>
              <w:t>•</w:t>
            </w:r>
            <w:r w:rsidR="001167A1" w:rsidRPr="008C3FDE">
              <w:rPr>
                <w:szCs w:val="18"/>
              </w:rPr>
              <w:t xml:space="preserve"> </w:t>
            </w:r>
            <w:r w:rsidR="003F59D3" w:rsidRPr="008C3FDE">
              <w:rPr>
                <w:szCs w:val="18"/>
              </w:rPr>
              <w:t>HTML</w:t>
            </w:r>
            <w:r w:rsidR="008A0157" w:rsidRPr="008C3FDE">
              <w:rPr>
                <w:szCs w:val="18"/>
              </w:rPr>
              <w:t xml:space="preserve"> </w:t>
            </w:r>
          </w:p>
          <w:p w14:paraId="6568B6BA" w14:textId="77777777" w:rsidR="008C3FDE" w:rsidRPr="008C3FDE" w:rsidRDefault="008C3FDE" w:rsidP="00EC36C1">
            <w:pPr>
              <w:rPr>
                <w:szCs w:val="18"/>
              </w:rPr>
            </w:pPr>
          </w:p>
          <w:p w14:paraId="7209AA70" w14:textId="7D36F0BB" w:rsidR="002000E8" w:rsidRPr="008C3FDE" w:rsidRDefault="009D53D2" w:rsidP="00EC36C1">
            <w:pPr>
              <w:rPr>
                <w:szCs w:val="18"/>
              </w:rPr>
            </w:pPr>
            <w:r w:rsidRPr="008C3FDE">
              <w:rPr>
                <w:szCs w:val="18"/>
              </w:rPr>
              <w:t>•</w:t>
            </w:r>
            <w:r w:rsidR="001167A1" w:rsidRPr="008C3FDE">
              <w:rPr>
                <w:szCs w:val="18"/>
              </w:rPr>
              <w:t xml:space="preserve"> </w:t>
            </w:r>
            <w:r w:rsidR="003F59D3" w:rsidRPr="008C3FDE">
              <w:rPr>
                <w:szCs w:val="18"/>
              </w:rPr>
              <w:t>CSS</w:t>
            </w:r>
          </w:p>
          <w:p w14:paraId="3FBE3D1B" w14:textId="77777777" w:rsidR="008C3FDE" w:rsidRPr="008C3FDE" w:rsidRDefault="008C3FDE" w:rsidP="00EC36C1">
            <w:pPr>
              <w:rPr>
                <w:szCs w:val="18"/>
              </w:rPr>
            </w:pPr>
          </w:p>
          <w:p w14:paraId="0EA1AFC1" w14:textId="698E7C1C" w:rsidR="002000E8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proofErr w:type="spellStart"/>
            <w:r w:rsidR="003F59D3" w:rsidRPr="008C3FDE">
              <w:rPr>
                <w:szCs w:val="18"/>
              </w:rPr>
              <w:t>Java</w:t>
            </w:r>
            <w:r w:rsidR="008A0157" w:rsidRPr="008C3FDE">
              <w:rPr>
                <w:szCs w:val="18"/>
              </w:rPr>
              <w:t>script</w:t>
            </w:r>
            <w:proofErr w:type="spellEnd"/>
          </w:p>
          <w:p w14:paraId="72D65D2F" w14:textId="77777777" w:rsidR="008C3FDE" w:rsidRPr="008C3FDE" w:rsidRDefault="008C3FDE" w:rsidP="00EC36C1"/>
          <w:p w14:paraId="22204068" w14:textId="003B025D" w:rsidR="002000E8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proofErr w:type="spellStart"/>
            <w:r w:rsidR="008A0157" w:rsidRPr="008C3FDE">
              <w:rPr>
                <w:szCs w:val="18"/>
              </w:rPr>
              <w:t>JQuery</w:t>
            </w:r>
            <w:proofErr w:type="spellEnd"/>
          </w:p>
          <w:p w14:paraId="38B4E20D" w14:textId="77777777" w:rsidR="008C3FDE" w:rsidRPr="008C3FDE" w:rsidRDefault="008C3FDE" w:rsidP="00EC36C1"/>
          <w:p w14:paraId="36A46E82" w14:textId="24C1C525" w:rsidR="002000E8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r w:rsidRPr="008C3FDE">
              <w:rPr>
                <w:szCs w:val="18"/>
              </w:rPr>
              <w:t>R</w:t>
            </w:r>
            <w:r w:rsidR="00FD3B4E" w:rsidRPr="008C3FDE">
              <w:rPr>
                <w:szCs w:val="18"/>
              </w:rPr>
              <w:t>espo</w:t>
            </w:r>
            <w:r w:rsidR="00804BCD" w:rsidRPr="008C3FDE">
              <w:rPr>
                <w:szCs w:val="18"/>
              </w:rPr>
              <w:t>nsive design</w:t>
            </w:r>
          </w:p>
          <w:p w14:paraId="4F3164ED" w14:textId="77777777" w:rsidR="008C3FDE" w:rsidRPr="008C3FDE" w:rsidRDefault="008C3FDE" w:rsidP="00EC36C1"/>
          <w:p w14:paraId="59D9AFE7" w14:textId="0E50DCC0" w:rsidR="0028425D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r w:rsidRPr="008C3FDE">
              <w:rPr>
                <w:szCs w:val="18"/>
              </w:rPr>
              <w:t>B</w:t>
            </w:r>
            <w:r w:rsidR="002000E8" w:rsidRPr="008C3FDE">
              <w:rPr>
                <w:szCs w:val="18"/>
              </w:rPr>
              <w:t>ootst</w:t>
            </w:r>
            <w:r w:rsidR="0028425D" w:rsidRPr="008C3FDE">
              <w:rPr>
                <w:szCs w:val="18"/>
              </w:rPr>
              <w:t>raps</w:t>
            </w:r>
          </w:p>
          <w:p w14:paraId="6A8531D9" w14:textId="77777777" w:rsidR="008C3FDE" w:rsidRPr="008C3FDE" w:rsidRDefault="008C3FDE" w:rsidP="00EC36C1"/>
          <w:p w14:paraId="07F376A0" w14:textId="34F9B443" w:rsidR="0028425D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r w:rsidRPr="008C3FDE">
              <w:rPr>
                <w:szCs w:val="18"/>
              </w:rPr>
              <w:t>H</w:t>
            </w:r>
            <w:r w:rsidR="0028425D" w:rsidRPr="008C3FDE">
              <w:rPr>
                <w:szCs w:val="18"/>
              </w:rPr>
              <w:t>andlebars</w:t>
            </w:r>
          </w:p>
          <w:p w14:paraId="411EEB93" w14:textId="77777777" w:rsidR="008C3FDE" w:rsidRPr="008C3FDE" w:rsidRDefault="008C3FDE" w:rsidP="00EC36C1"/>
          <w:p w14:paraId="37036013" w14:textId="12D644ED" w:rsidR="009D53D2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1167A1" w:rsidRPr="008C3FDE">
              <w:t xml:space="preserve"> </w:t>
            </w:r>
            <w:r w:rsidRPr="008C3FDE">
              <w:rPr>
                <w:szCs w:val="18"/>
              </w:rPr>
              <w:t>Lo</w:t>
            </w:r>
            <w:r w:rsidR="0028425D" w:rsidRPr="008C3FDE">
              <w:rPr>
                <w:szCs w:val="18"/>
              </w:rPr>
              <w:t>cal</w:t>
            </w:r>
            <w:r w:rsidRPr="008C3FDE">
              <w:rPr>
                <w:szCs w:val="18"/>
              </w:rPr>
              <w:t xml:space="preserve"> </w:t>
            </w:r>
            <w:r w:rsidR="0028425D" w:rsidRPr="008C3FDE">
              <w:rPr>
                <w:szCs w:val="18"/>
              </w:rPr>
              <w:t>storage</w:t>
            </w:r>
          </w:p>
          <w:p w14:paraId="6CB40A4A" w14:textId="77777777" w:rsidR="008C3FDE" w:rsidRPr="008C3FDE" w:rsidRDefault="008C3FDE" w:rsidP="00EC36C1"/>
          <w:p w14:paraId="33DEBA70" w14:textId="5A403813" w:rsidR="009D53D2" w:rsidRPr="008C3FDE" w:rsidRDefault="009D53D2" w:rsidP="00EC36C1">
            <w:r w:rsidRPr="008C3FDE">
              <w:t>•</w:t>
            </w:r>
            <w:r w:rsidR="001167A1" w:rsidRPr="008C3FDE">
              <w:t xml:space="preserve"> </w:t>
            </w:r>
            <w:r w:rsidR="0094189E" w:rsidRPr="008C3FDE">
              <w:t>Heroku</w:t>
            </w:r>
          </w:p>
          <w:p w14:paraId="3F3AC6B6" w14:textId="77777777" w:rsidR="008C3FDE" w:rsidRPr="008C3FDE" w:rsidRDefault="008C3FDE" w:rsidP="00EC36C1"/>
          <w:p w14:paraId="7268F695" w14:textId="51FBAD78" w:rsidR="009D53D2" w:rsidRPr="008C3FDE" w:rsidRDefault="009D53D2" w:rsidP="00EC36C1">
            <w:r w:rsidRPr="008C3FDE">
              <w:t>•</w:t>
            </w:r>
            <w:r w:rsidR="001167A1" w:rsidRPr="008C3FDE">
              <w:t xml:space="preserve"> </w:t>
            </w:r>
            <w:proofErr w:type="spellStart"/>
            <w:r w:rsidR="00FB1631" w:rsidRPr="008C3FDE">
              <w:t>Github</w:t>
            </w:r>
            <w:proofErr w:type="spellEnd"/>
          </w:p>
          <w:p w14:paraId="2E9E799A" w14:textId="77777777" w:rsidR="008C3FDE" w:rsidRPr="008C3FDE" w:rsidRDefault="008C3FDE" w:rsidP="00EC36C1"/>
          <w:p w14:paraId="51F8B294" w14:textId="4CE60018" w:rsidR="009D53D2" w:rsidRPr="008C3FDE" w:rsidRDefault="009D53D2" w:rsidP="00EC36C1">
            <w:r w:rsidRPr="008C3FDE">
              <w:t>•</w:t>
            </w:r>
            <w:r w:rsidR="001167A1" w:rsidRPr="008C3FDE">
              <w:t xml:space="preserve"> </w:t>
            </w:r>
            <w:r w:rsidR="00FB1631" w:rsidRPr="008C3FDE">
              <w:t>MySQL</w:t>
            </w:r>
          </w:p>
          <w:p w14:paraId="2C5BF3E0" w14:textId="77777777" w:rsidR="008C3FDE" w:rsidRPr="008C3FDE" w:rsidRDefault="008C3FDE" w:rsidP="00EC36C1"/>
          <w:p w14:paraId="76AF66F6" w14:textId="10ABDD78" w:rsidR="009D53D2" w:rsidRPr="008C3FDE" w:rsidRDefault="009D53D2" w:rsidP="00EC36C1">
            <w:r w:rsidRPr="008C3FDE">
              <w:t>•</w:t>
            </w:r>
            <w:r w:rsidR="001167A1" w:rsidRPr="008C3FDE">
              <w:t xml:space="preserve"> </w:t>
            </w:r>
            <w:r w:rsidR="00FB1631" w:rsidRPr="008C3FDE">
              <w:t>Mongo</w:t>
            </w:r>
          </w:p>
          <w:p w14:paraId="60367321" w14:textId="77777777" w:rsidR="008C3FDE" w:rsidRPr="008C3FDE" w:rsidRDefault="008C3FDE" w:rsidP="00EC36C1"/>
          <w:p w14:paraId="44B86923" w14:textId="5EA7A374" w:rsidR="009D53D2" w:rsidRPr="008C3FDE" w:rsidRDefault="009D53D2" w:rsidP="00EC36C1">
            <w:r w:rsidRPr="008C3FDE">
              <w:t>•</w:t>
            </w:r>
            <w:r w:rsidR="001167A1" w:rsidRPr="008C3FDE">
              <w:t xml:space="preserve"> </w:t>
            </w:r>
            <w:proofErr w:type="spellStart"/>
            <w:r w:rsidR="00FB1631" w:rsidRPr="008C3FDE">
              <w:t>Sequ</w:t>
            </w:r>
            <w:r w:rsidR="001167A1" w:rsidRPr="008C3FDE">
              <w:t>elize</w:t>
            </w:r>
            <w:proofErr w:type="spellEnd"/>
          </w:p>
          <w:p w14:paraId="2049F6BB" w14:textId="77777777" w:rsidR="008C3FDE" w:rsidRPr="008C3FDE" w:rsidRDefault="008C3FDE" w:rsidP="00EC36C1"/>
          <w:p w14:paraId="046B0146" w14:textId="23EB9899" w:rsidR="001B745F" w:rsidRPr="008C3FDE" w:rsidRDefault="009D53D2" w:rsidP="00EC36C1">
            <w:pPr>
              <w:rPr>
                <w:szCs w:val="18"/>
              </w:rPr>
            </w:pPr>
            <w:r w:rsidRPr="008C3FDE">
              <w:t>•</w:t>
            </w:r>
            <w:r w:rsidR="00804BCD" w:rsidRPr="008C3FDE">
              <w:rPr>
                <w:szCs w:val="18"/>
              </w:rPr>
              <w:t xml:space="preserve"> </w:t>
            </w:r>
            <w:r w:rsidR="001167A1" w:rsidRPr="008C3FDE">
              <w:rPr>
                <w:szCs w:val="18"/>
              </w:rPr>
              <w:t>Express.js</w:t>
            </w:r>
          </w:p>
          <w:p w14:paraId="072CD95C" w14:textId="77777777" w:rsidR="008C3FDE" w:rsidRPr="008C3FDE" w:rsidRDefault="008C3FDE" w:rsidP="00EC36C1"/>
          <w:p w14:paraId="4314B566" w14:textId="508B32E8" w:rsidR="001167A1" w:rsidRPr="001B745F" w:rsidRDefault="008C3FDE" w:rsidP="00EC36C1">
            <w:pPr>
              <w:rPr>
                <w:b/>
                <w:bCs/>
                <w:szCs w:val="18"/>
              </w:rPr>
            </w:pPr>
            <w:r w:rsidRPr="008C3FDE">
              <w:t>•</w:t>
            </w:r>
            <w:r w:rsidRPr="008C3FDE">
              <w:t xml:space="preserve"> Node.js</w:t>
            </w:r>
          </w:p>
        </w:tc>
        <w:tc>
          <w:tcPr>
            <w:tcW w:w="720" w:type="dxa"/>
          </w:tcPr>
          <w:p w14:paraId="0C7FED57" w14:textId="77777777" w:rsidR="001B2ABD" w:rsidRDefault="001B2ABD" w:rsidP="00E3488B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CDEF9248D914C40BC14F4CFB97C1DB6"/>
              </w:placeholder>
              <w:temporary/>
              <w:showingPlcHdr/>
              <w15:appearance w15:val="hidden"/>
            </w:sdtPr>
            <w:sdtEndPr/>
            <w:sdtContent>
              <w:p w14:paraId="22C0C992" w14:textId="77777777" w:rsidR="001B2ABD" w:rsidRDefault="00E25A26" w:rsidP="00E3488B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901AAE6" w14:textId="217AB68A" w:rsidR="00036450" w:rsidRPr="00036450" w:rsidRDefault="00CF10D2" w:rsidP="00E3488B">
            <w:pPr>
              <w:pStyle w:val="Heading4"/>
            </w:pPr>
            <w:r w:rsidRPr="00CF10D2">
              <w:t>Wake Technical Community College - Raleigh, NC</w:t>
            </w:r>
          </w:p>
          <w:p w14:paraId="08190A39" w14:textId="0CF51899" w:rsidR="00036450" w:rsidRDefault="00CF10D2" w:rsidP="00E3488B">
            <w:r w:rsidRPr="00CF10D2">
              <w:t>Graphic Design</w:t>
            </w:r>
          </w:p>
          <w:p w14:paraId="7DE244D7" w14:textId="513820A8" w:rsidR="00CF10D2" w:rsidRDefault="00CF10D2" w:rsidP="00E3488B">
            <w:r w:rsidRPr="00CF10D2">
              <w:t>Welding Technology</w:t>
            </w:r>
          </w:p>
          <w:p w14:paraId="71499C9A" w14:textId="77777777" w:rsidR="00B93400" w:rsidRDefault="00B93400" w:rsidP="00E3488B"/>
          <w:p w14:paraId="3D0958C2" w14:textId="3D89CAE4" w:rsidR="00CF10D2" w:rsidRDefault="00CF10D2" w:rsidP="00E3488B">
            <w:r w:rsidRPr="00CF10D2">
              <w:rPr>
                <w:b/>
              </w:rPr>
              <w:t>Chapel Hill - Chapel Hill, NC</w:t>
            </w:r>
            <w:r>
              <w:rPr>
                <w:b/>
              </w:rPr>
              <w:t xml:space="preserve"> </w:t>
            </w:r>
          </w:p>
          <w:p w14:paraId="2A9EE7D7" w14:textId="5D22B7D9" w:rsidR="00CF10D2" w:rsidRDefault="00CF10D2" w:rsidP="00E3488B">
            <w:r>
              <w:t>Coding Bootcamp</w:t>
            </w:r>
          </w:p>
          <w:p w14:paraId="11A63766" w14:textId="7FE9A613" w:rsidR="00036450" w:rsidRDefault="00C93E80" w:rsidP="00E3488B">
            <w:pPr>
              <w:pStyle w:val="Heading2"/>
            </w:pPr>
            <w:r>
              <w:t>Coding Exper</w:t>
            </w:r>
            <w:r w:rsidR="009E68D3">
              <w:t>ience</w:t>
            </w:r>
          </w:p>
          <w:p w14:paraId="45DEC18C" w14:textId="02270E22" w:rsidR="0010559E" w:rsidRDefault="0010559E" w:rsidP="009E68D3">
            <w:r w:rsidRPr="0010559E">
              <w:t xml:space="preserve">• This password generator uses html, </w:t>
            </w:r>
            <w:proofErr w:type="spellStart"/>
            <w:r w:rsidRPr="0010559E">
              <w:t>css</w:t>
            </w:r>
            <w:proofErr w:type="spellEnd"/>
            <w:r w:rsidRPr="0010559E">
              <w:t xml:space="preserve">, and </w:t>
            </w:r>
            <w:proofErr w:type="spellStart"/>
            <w:r w:rsidRPr="0010559E">
              <w:t>javascript</w:t>
            </w:r>
            <w:proofErr w:type="spellEnd"/>
            <w:r w:rsidRPr="0010559E">
              <w:t xml:space="preserve"> to produce a completely random password with preselected user criteria. The user is first prompted to set their parameters such as length, lowercase, uppercase, numeric, etc. After all the questions are </w:t>
            </w:r>
            <w:r w:rsidR="009C0BAF" w:rsidRPr="0010559E">
              <w:t>answered</w:t>
            </w:r>
            <w:r w:rsidRPr="0010559E">
              <w:t xml:space="preserve"> the user is then presented with a password they can copy and save.</w:t>
            </w:r>
          </w:p>
          <w:p w14:paraId="4B1F48CB" w14:textId="77777777" w:rsidR="00965BC6" w:rsidRDefault="00965BC6" w:rsidP="009E68D3">
            <w:r>
              <w:t>Site:</w:t>
            </w:r>
          </w:p>
          <w:p w14:paraId="41952C5A" w14:textId="08E4C326" w:rsidR="009E68D3" w:rsidRDefault="00334799" w:rsidP="009E68D3">
            <w:r w:rsidRPr="00334799">
              <w:t>travislovingood.github.io/Password-Generator/</w:t>
            </w:r>
          </w:p>
          <w:p w14:paraId="3EA95E7F" w14:textId="77777777" w:rsidR="0010559E" w:rsidRDefault="0010559E" w:rsidP="009E68D3"/>
          <w:p w14:paraId="7E44C66C" w14:textId="34958449" w:rsidR="0010559E" w:rsidRDefault="0010559E" w:rsidP="009E68D3">
            <w:r w:rsidRPr="0010559E">
              <w:t xml:space="preserve">• </w:t>
            </w:r>
            <w:r w:rsidR="007456D0" w:rsidRPr="007456D0">
              <w:t>My team (</w:t>
            </w:r>
            <w:proofErr w:type="spellStart"/>
            <w:r w:rsidR="007456D0" w:rsidRPr="007456D0">
              <w:t>Malesha</w:t>
            </w:r>
            <w:proofErr w:type="spellEnd"/>
            <w:r w:rsidR="007456D0" w:rsidRPr="007456D0">
              <w:t xml:space="preserve"> Jones, Thomas O’Connell, Dilshan </w:t>
            </w:r>
            <w:proofErr w:type="spellStart"/>
            <w:r w:rsidR="007456D0" w:rsidRPr="007456D0">
              <w:t>Opatha</w:t>
            </w:r>
            <w:proofErr w:type="spellEnd"/>
            <w:r w:rsidR="007456D0" w:rsidRPr="007456D0">
              <w:t xml:space="preserve"> and myself) wanted to solve a real </w:t>
            </w:r>
            <w:r w:rsidR="009C0BAF" w:rsidRPr="007456D0">
              <w:t>working-class</w:t>
            </w:r>
            <w:r w:rsidR="007456D0" w:rsidRPr="007456D0">
              <w:t xml:space="preserve"> problem, “What's for dinner?” We learned to work with the data received from multiple server-side APIs to create the “</w:t>
            </w:r>
            <w:proofErr w:type="spellStart"/>
            <w:r w:rsidR="007456D0" w:rsidRPr="007456D0">
              <w:t>Foodication</w:t>
            </w:r>
            <w:proofErr w:type="spellEnd"/>
            <w:r w:rsidR="007456D0" w:rsidRPr="007456D0">
              <w:t xml:space="preserve">” app. Just load up the page and </w:t>
            </w:r>
            <w:r w:rsidR="00366304" w:rsidRPr="007456D0">
              <w:t>decide</w:t>
            </w:r>
            <w:r w:rsidR="007456D0" w:rsidRPr="007456D0">
              <w:t xml:space="preserve"> </w:t>
            </w:r>
            <w:r w:rsidR="009C0BAF" w:rsidRPr="007456D0">
              <w:t>to eat</w:t>
            </w:r>
            <w:r w:rsidR="007456D0" w:rsidRPr="007456D0">
              <w:t xml:space="preserve"> in or eat out.</w:t>
            </w:r>
          </w:p>
          <w:p w14:paraId="7F92830D" w14:textId="77777777" w:rsidR="00965BC6" w:rsidRDefault="00965BC6" w:rsidP="009E68D3">
            <w:r>
              <w:t>Site:</w:t>
            </w:r>
          </w:p>
          <w:p w14:paraId="552C6C18" w14:textId="470E02E9" w:rsidR="00B93400" w:rsidRDefault="004F7559" w:rsidP="009E68D3">
            <w:r w:rsidRPr="004F7559">
              <w:t>tomay91.github.io/Group-Project-1/index.html</w:t>
            </w:r>
          </w:p>
          <w:p w14:paraId="372DE1DC" w14:textId="77777777" w:rsidR="0010559E" w:rsidRDefault="0010559E" w:rsidP="009E68D3"/>
          <w:p w14:paraId="5856A7C1" w14:textId="2E3DF847" w:rsidR="0010559E" w:rsidRDefault="0010559E" w:rsidP="009E68D3">
            <w:r w:rsidRPr="0010559E">
              <w:t>•</w:t>
            </w:r>
            <w:r w:rsidR="00965BC6" w:rsidRPr="00965BC6">
              <w:t>This time my team (</w:t>
            </w:r>
            <w:proofErr w:type="spellStart"/>
            <w:r w:rsidR="00965BC6" w:rsidRPr="00965BC6">
              <w:t>Micheal</w:t>
            </w:r>
            <w:proofErr w:type="spellEnd"/>
            <w:r w:rsidR="00965BC6" w:rsidRPr="00965BC6">
              <w:t xml:space="preserve"> Pryor, Rachel Hamilton, Dilshan </w:t>
            </w:r>
            <w:proofErr w:type="spellStart"/>
            <w:r w:rsidR="00965BC6" w:rsidRPr="00965BC6">
              <w:t>Opatha</w:t>
            </w:r>
            <w:proofErr w:type="spellEnd"/>
            <w:r w:rsidR="00965BC6" w:rsidRPr="00965BC6">
              <w:t xml:space="preserve"> and myself) designed an app that combines the love of reading with the forum of </w:t>
            </w:r>
            <w:r w:rsidR="00366304" w:rsidRPr="00965BC6">
              <w:t>Tw</w:t>
            </w:r>
            <w:r w:rsidR="00463F2F">
              <w:t>it</w:t>
            </w:r>
            <w:r w:rsidR="00366304" w:rsidRPr="00965BC6">
              <w:t>ter</w:t>
            </w:r>
            <w:r w:rsidR="00965BC6" w:rsidRPr="00965BC6">
              <w:t xml:space="preserve">. The Bookworm app allows its members to search for and "like" topics </w:t>
            </w:r>
            <w:r w:rsidR="009C0BAF" w:rsidRPr="00965BC6">
              <w:t>related</w:t>
            </w:r>
            <w:r w:rsidR="00965BC6" w:rsidRPr="00965BC6">
              <w:t xml:space="preserve"> to reading using multiple APIs, as well as a database.</w:t>
            </w:r>
          </w:p>
          <w:p w14:paraId="67789A74" w14:textId="2D1202F3" w:rsidR="00965BC6" w:rsidRDefault="00965BC6" w:rsidP="009E68D3">
            <w:r>
              <w:t>Site:</w:t>
            </w:r>
          </w:p>
          <w:p w14:paraId="40A9938C" w14:textId="18CA3254" w:rsidR="00B93400" w:rsidRPr="009E68D3" w:rsidRDefault="00710A46" w:rsidP="009E68D3">
            <w:r w:rsidRPr="00710A46">
              <w:t>bookwormproject2.herokuapp.com/</w:t>
            </w:r>
          </w:p>
          <w:p w14:paraId="56B1B10C" w14:textId="7E64980C" w:rsidR="00CC7FDB" w:rsidRDefault="006760FF" w:rsidP="00CC7FDB">
            <w:pPr>
              <w:pStyle w:val="Heading2"/>
            </w:pPr>
            <w:r w:rsidRPr="006760FF">
              <w:t>W</w:t>
            </w:r>
            <w:r w:rsidR="009E68D3">
              <w:t>o</w:t>
            </w:r>
            <w:r w:rsidRPr="006760FF">
              <w:t>RK EXPERIENCE</w:t>
            </w:r>
          </w:p>
          <w:p w14:paraId="4DFBDC7B" w14:textId="77777777" w:rsidR="00CC7FDB" w:rsidRPr="00CF10D2" w:rsidRDefault="00CC7FDB" w:rsidP="00CC7FDB">
            <w:pPr>
              <w:pStyle w:val="Date"/>
            </w:pPr>
            <w:r w:rsidRPr="00CF10D2">
              <w:rPr>
                <w:b/>
              </w:rPr>
              <w:t>Whole Foods Market, Morrisville, NC</w:t>
            </w:r>
            <w:r w:rsidRPr="00036450">
              <w:t xml:space="preserve"> </w:t>
            </w:r>
          </w:p>
          <w:p w14:paraId="70F25924" w14:textId="77777777" w:rsidR="00CC7FDB" w:rsidRDefault="00CC7FDB" w:rsidP="00CC7FDB">
            <w:r>
              <w:t xml:space="preserve">• Provide in-house repair and replacement capability for all industrial and commercial production and distribution equipment. </w:t>
            </w:r>
          </w:p>
          <w:p w14:paraId="54BA1A2F" w14:textId="77777777" w:rsidR="008C3FDE" w:rsidRDefault="00CC7FDB" w:rsidP="00CC7FDB">
            <w:r>
              <w:t xml:space="preserve">• Maintain and install all circuits and fuses associated with working areas. </w:t>
            </w:r>
          </w:p>
          <w:p w14:paraId="28F2B9AC" w14:textId="7049A7DF" w:rsidR="00CC7FDB" w:rsidRDefault="00CC7FDB" w:rsidP="00CC7FDB">
            <w:r>
              <w:lastRenderedPageBreak/>
              <w:t xml:space="preserve">• Provide recommendations to improve equipment reliability, equipment performance, maintenance methods &amp; energy efficiency </w:t>
            </w:r>
          </w:p>
          <w:p w14:paraId="02C9BE79" w14:textId="77777777" w:rsidR="00CC7FDB" w:rsidRDefault="00CC7FDB" w:rsidP="00CC7FDB">
            <w:r>
              <w:t xml:space="preserve">• Interface with management, clients and other technicians to resolve technical problems </w:t>
            </w:r>
          </w:p>
          <w:p w14:paraId="109CEA46" w14:textId="77777777" w:rsidR="00CC7FDB" w:rsidRDefault="00CC7FDB" w:rsidP="00CC7FDB">
            <w:r>
              <w:t xml:space="preserve">• Assist other technicians and contractors with maintenance activities in different disciplines. </w:t>
            </w:r>
          </w:p>
          <w:p w14:paraId="7D614975" w14:textId="6ED42964" w:rsidR="00CC7FDB" w:rsidRDefault="00CC7FDB" w:rsidP="00CC7FDB">
            <w:r>
              <w:t>• Spot-welding</w:t>
            </w:r>
          </w:p>
          <w:p w14:paraId="6FF80C41" w14:textId="19FB02AA" w:rsidR="00CC7FDB" w:rsidRDefault="00CC7FDB" w:rsidP="00CC7FDB"/>
          <w:p w14:paraId="4DA200B5" w14:textId="172A248A" w:rsidR="00CC7FDB" w:rsidRDefault="00CC7FDB" w:rsidP="00CC7FDB">
            <w:pPr>
              <w:pStyle w:val="Heading4"/>
            </w:pPr>
            <w:r w:rsidRPr="00CF10D2">
              <w:t>Whole Foods Marke</w:t>
            </w:r>
            <w:r>
              <w:t>t</w:t>
            </w:r>
            <w:r w:rsidRPr="00CF10D2">
              <w:t>, Morrisville, NC</w:t>
            </w:r>
          </w:p>
          <w:p w14:paraId="0BE76BAB" w14:textId="77777777" w:rsidR="00CC7FDB" w:rsidRDefault="00CC7FDB" w:rsidP="00CC7FDB">
            <w:r>
              <w:t xml:space="preserve">• Large-volume, high-end production baking- specializing in bread and gluten free products </w:t>
            </w:r>
          </w:p>
          <w:p w14:paraId="481A3F09" w14:textId="77777777" w:rsidR="00CC7FDB" w:rsidRDefault="00CC7FDB" w:rsidP="00CC7FDB">
            <w:r>
              <w:t xml:space="preserve">• Scaling, mixing, dividing, proofing, shaping, scoring and baking </w:t>
            </w:r>
          </w:p>
          <w:p w14:paraId="31F113C9" w14:textId="77777777" w:rsidR="00CC7FDB" w:rsidRDefault="00CC7FDB" w:rsidP="00CC7FDB">
            <w:r>
              <w:t xml:space="preserve">• Properly and safely use all Dividers, Mixers, Oven, etc. </w:t>
            </w:r>
          </w:p>
          <w:p w14:paraId="0890E5DB" w14:textId="77777777" w:rsidR="00CC7FDB" w:rsidRDefault="00CC7FDB" w:rsidP="00CC7FDB">
            <w:r>
              <w:t xml:space="preserve">• Clean, restock and maintain community area and equipment </w:t>
            </w:r>
          </w:p>
          <w:p w14:paraId="39CEC240" w14:textId="77777777" w:rsidR="00CC7FDB" w:rsidRDefault="00CC7FDB" w:rsidP="00CC7FDB">
            <w:r>
              <w:t xml:space="preserve">• Inventory </w:t>
            </w:r>
          </w:p>
          <w:p w14:paraId="4BFED3DC" w14:textId="77777777" w:rsidR="00CC7FDB" w:rsidRDefault="00CC7FDB" w:rsidP="00CC7FDB">
            <w:r>
              <w:t xml:space="preserve">• Research &amp; development: focus on one-of-a-kind bread sculptures for local store openings. </w:t>
            </w:r>
          </w:p>
          <w:p w14:paraId="0A128B1F" w14:textId="77777777" w:rsidR="00CC7FDB" w:rsidRDefault="00CC7FDB" w:rsidP="00CC7FDB">
            <w:r>
              <w:t xml:space="preserve">• Receiving shipments </w:t>
            </w:r>
          </w:p>
          <w:p w14:paraId="046FE2D5" w14:textId="77777777" w:rsidR="00CC7FDB" w:rsidRDefault="00CC7FDB" w:rsidP="00CC7FDB">
            <w:r>
              <w:t xml:space="preserve">• Load outgoing shipment onto truck • Unload incoming shipments from trucks </w:t>
            </w:r>
          </w:p>
          <w:p w14:paraId="535DAC31" w14:textId="77777777" w:rsidR="00CC7FDB" w:rsidRDefault="00CC7FDB" w:rsidP="00CC7FDB">
            <w:r>
              <w:t xml:space="preserve">• Picking customer orders </w:t>
            </w:r>
          </w:p>
          <w:p w14:paraId="4BA3B116" w14:textId="77777777" w:rsidR="00CC7FDB" w:rsidRDefault="00CC7FDB" w:rsidP="00CC7FDB">
            <w:r>
              <w:t xml:space="preserve">• Shipping, transportation and delivery of materials and customer orders inventory organization, management and control. </w:t>
            </w:r>
          </w:p>
          <w:p w14:paraId="61CD784D" w14:textId="77777777" w:rsidR="00CC7FDB" w:rsidRDefault="00CC7FDB" w:rsidP="00CC7FDB">
            <w:r>
              <w:t xml:space="preserve">• Verified items against the record of shipment, and inspected condition. </w:t>
            </w:r>
          </w:p>
          <w:p w14:paraId="78F309CE" w14:textId="228CFD9D" w:rsidR="00CC7FDB" w:rsidRDefault="00CC7FDB" w:rsidP="00CC7FDB">
            <w:r>
              <w:t>• Operate motorized and non-motorized material handling equipment in a safe manner, including pallet jack and forklift (certified).</w:t>
            </w:r>
          </w:p>
          <w:p w14:paraId="2393F2E5" w14:textId="77777777" w:rsidR="00CC7FDB" w:rsidRDefault="00CC7FDB" w:rsidP="00CC7FDB"/>
          <w:p w14:paraId="763321E8" w14:textId="1965532F" w:rsidR="00CC7FDB" w:rsidRPr="00CC7FDB" w:rsidRDefault="00CC7FDB" w:rsidP="00CC7FDB">
            <w:pPr>
              <w:pStyle w:val="Heading4"/>
            </w:pPr>
            <w:r w:rsidRPr="00CF10D2">
              <w:t>Indoor Storm, Raleigh, NC</w:t>
            </w:r>
            <w:r w:rsidRPr="004D3011">
              <w:t xml:space="preserve"> </w:t>
            </w:r>
          </w:p>
          <w:p w14:paraId="76B427E9" w14:textId="184BFC1A" w:rsidR="00CC7FDB" w:rsidRDefault="00CC7FDB" w:rsidP="00CC7FDB">
            <w:r>
              <w:t xml:space="preserve">• Monitor inventory and merchandise entering and leaving via USPS, UPS, FedEx, etc. </w:t>
            </w:r>
          </w:p>
          <w:p w14:paraId="786C1399" w14:textId="77777777" w:rsidR="00CC7FDB" w:rsidRDefault="00CC7FDB" w:rsidP="00CC7FDB">
            <w:r>
              <w:t xml:space="preserve">• Receive and verify all music and sound equipment </w:t>
            </w:r>
          </w:p>
          <w:p w14:paraId="6538BB75" w14:textId="77777777" w:rsidR="00CC7FDB" w:rsidRDefault="00CC7FDB" w:rsidP="00CC7FDB">
            <w:r>
              <w:t xml:space="preserve">• Manage inventory controls, order shipping / receiving supplies </w:t>
            </w:r>
          </w:p>
          <w:p w14:paraId="4C7C607A" w14:textId="77777777" w:rsidR="00CC7FDB" w:rsidRDefault="00CC7FDB" w:rsidP="00CC7FDB">
            <w:r>
              <w:t xml:space="preserve">• Pack, document, and monitor merchandise delivery </w:t>
            </w:r>
          </w:p>
          <w:p w14:paraId="5A8E1484" w14:textId="77777777" w:rsidR="00CC7FDB" w:rsidRDefault="00CC7FDB" w:rsidP="00CC7FDB">
            <w:r>
              <w:t xml:space="preserve">• Maintain all documentation in accordance with established policy </w:t>
            </w:r>
          </w:p>
          <w:p w14:paraId="17B5F0E2" w14:textId="77777777" w:rsidR="00CC7FDB" w:rsidRDefault="00CC7FDB" w:rsidP="00CC7FDB">
            <w:r>
              <w:t xml:space="preserve">• Respond to customer inquiries as necessary </w:t>
            </w:r>
          </w:p>
          <w:p w14:paraId="081FFCA6" w14:textId="39E6DB47" w:rsidR="00CC7FDB" w:rsidRPr="00CC7FDB" w:rsidRDefault="00CC7FDB" w:rsidP="00CC7FDB">
            <w:r>
              <w:t>• Restore vintage drum kits and hardware</w:t>
            </w:r>
          </w:p>
        </w:tc>
      </w:tr>
    </w:tbl>
    <w:p w14:paraId="0B2B6B98" w14:textId="77777777" w:rsidR="0043117B" w:rsidRDefault="00FE47B8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7D06E" w14:textId="77777777" w:rsidR="00CF10D2" w:rsidRDefault="00CF10D2" w:rsidP="000C45FF">
      <w:r>
        <w:separator/>
      </w:r>
    </w:p>
  </w:endnote>
  <w:endnote w:type="continuationSeparator" w:id="0">
    <w:p w14:paraId="15B556B4" w14:textId="77777777" w:rsidR="00CF10D2" w:rsidRDefault="00CF10D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4FEA3" w14:textId="77777777" w:rsidR="00CF10D2" w:rsidRDefault="00CF10D2" w:rsidP="000C45FF">
      <w:r>
        <w:separator/>
      </w:r>
    </w:p>
  </w:footnote>
  <w:footnote w:type="continuationSeparator" w:id="0">
    <w:p w14:paraId="52397483" w14:textId="77777777" w:rsidR="00CF10D2" w:rsidRDefault="00CF10D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FB2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4538D1" wp14:editId="15A1A17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0D2"/>
    <w:rsid w:val="00035F2A"/>
    <w:rsid w:val="00036250"/>
    <w:rsid w:val="00036450"/>
    <w:rsid w:val="00094499"/>
    <w:rsid w:val="000B3D93"/>
    <w:rsid w:val="000C45FF"/>
    <w:rsid w:val="000E3FD1"/>
    <w:rsid w:val="0010559E"/>
    <w:rsid w:val="00112054"/>
    <w:rsid w:val="001167A1"/>
    <w:rsid w:val="001175FB"/>
    <w:rsid w:val="001525E1"/>
    <w:rsid w:val="00180329"/>
    <w:rsid w:val="0019001F"/>
    <w:rsid w:val="001A74A5"/>
    <w:rsid w:val="001B2ABD"/>
    <w:rsid w:val="001B745F"/>
    <w:rsid w:val="001E0391"/>
    <w:rsid w:val="001E1759"/>
    <w:rsid w:val="001E6C9C"/>
    <w:rsid w:val="001F1ECC"/>
    <w:rsid w:val="002000E8"/>
    <w:rsid w:val="002400EB"/>
    <w:rsid w:val="00256CF7"/>
    <w:rsid w:val="00281FD5"/>
    <w:rsid w:val="0028425D"/>
    <w:rsid w:val="0030481B"/>
    <w:rsid w:val="003156FC"/>
    <w:rsid w:val="003254B5"/>
    <w:rsid w:val="00334799"/>
    <w:rsid w:val="00366304"/>
    <w:rsid w:val="0037121F"/>
    <w:rsid w:val="003A6B7D"/>
    <w:rsid w:val="003B06CA"/>
    <w:rsid w:val="003F59D3"/>
    <w:rsid w:val="004071FC"/>
    <w:rsid w:val="00445947"/>
    <w:rsid w:val="00463F2F"/>
    <w:rsid w:val="00475F1D"/>
    <w:rsid w:val="004813B3"/>
    <w:rsid w:val="0049240E"/>
    <w:rsid w:val="00496591"/>
    <w:rsid w:val="004C63E4"/>
    <w:rsid w:val="004D3011"/>
    <w:rsid w:val="004F7559"/>
    <w:rsid w:val="005262AC"/>
    <w:rsid w:val="005A2659"/>
    <w:rsid w:val="005A518E"/>
    <w:rsid w:val="005E39D5"/>
    <w:rsid w:val="00600670"/>
    <w:rsid w:val="0062123A"/>
    <w:rsid w:val="00646E75"/>
    <w:rsid w:val="00665FA8"/>
    <w:rsid w:val="006760FF"/>
    <w:rsid w:val="006771D0"/>
    <w:rsid w:val="00710A46"/>
    <w:rsid w:val="00715FCB"/>
    <w:rsid w:val="00743101"/>
    <w:rsid w:val="007456D0"/>
    <w:rsid w:val="007775E1"/>
    <w:rsid w:val="007867A0"/>
    <w:rsid w:val="007927F5"/>
    <w:rsid w:val="007C6126"/>
    <w:rsid w:val="00802CA0"/>
    <w:rsid w:val="00804BCD"/>
    <w:rsid w:val="008A0157"/>
    <w:rsid w:val="008A6EB7"/>
    <w:rsid w:val="008C3FDE"/>
    <w:rsid w:val="00914CCE"/>
    <w:rsid w:val="009260CD"/>
    <w:rsid w:val="0094189E"/>
    <w:rsid w:val="00952C25"/>
    <w:rsid w:val="00965BC6"/>
    <w:rsid w:val="009C0BAF"/>
    <w:rsid w:val="009D53D2"/>
    <w:rsid w:val="009E68D3"/>
    <w:rsid w:val="009F39F3"/>
    <w:rsid w:val="00A2118D"/>
    <w:rsid w:val="00A55925"/>
    <w:rsid w:val="00AD76E2"/>
    <w:rsid w:val="00B20152"/>
    <w:rsid w:val="00B359E4"/>
    <w:rsid w:val="00B57D98"/>
    <w:rsid w:val="00B70850"/>
    <w:rsid w:val="00B93400"/>
    <w:rsid w:val="00C012C2"/>
    <w:rsid w:val="00C066B6"/>
    <w:rsid w:val="00C37BA1"/>
    <w:rsid w:val="00C4674C"/>
    <w:rsid w:val="00C506CF"/>
    <w:rsid w:val="00C72BED"/>
    <w:rsid w:val="00C93E80"/>
    <w:rsid w:val="00C9578B"/>
    <w:rsid w:val="00CB0055"/>
    <w:rsid w:val="00CC7FDB"/>
    <w:rsid w:val="00CF10D2"/>
    <w:rsid w:val="00D2522B"/>
    <w:rsid w:val="00D422DE"/>
    <w:rsid w:val="00D5459D"/>
    <w:rsid w:val="00DA1914"/>
    <w:rsid w:val="00DA1F4D"/>
    <w:rsid w:val="00DD172A"/>
    <w:rsid w:val="00E25A26"/>
    <w:rsid w:val="00E3488B"/>
    <w:rsid w:val="00E4381A"/>
    <w:rsid w:val="00E55D74"/>
    <w:rsid w:val="00EC36C1"/>
    <w:rsid w:val="00F60274"/>
    <w:rsid w:val="00F73FF7"/>
    <w:rsid w:val="00F77FB9"/>
    <w:rsid w:val="00FB068F"/>
    <w:rsid w:val="00FB1631"/>
    <w:rsid w:val="00FD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4827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00C6BB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00948B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22E06D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00948B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clov\AppData\Local\Microsoft\Office\16.0\DTS\en-US%7b804D9057-02F3-476C-8EF1-56F864D4262D%7d\%7b75198042-E4AA-431A-BA39-D9396B0C5056%7dtf0054627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733FD4B81C644D6A40F5F4A6DAF4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11B93-8A56-486D-BBD2-19A72FAD87F2}"/>
      </w:docPartPr>
      <w:docPartBody>
        <w:p w:rsidR="00000000" w:rsidRDefault="00B86CE0">
          <w:pPr>
            <w:pStyle w:val="C733FD4B81C644D6A40F5F4A6DAF4F21"/>
          </w:pPr>
          <w:r w:rsidRPr="00D5459D">
            <w:t>Profile</w:t>
          </w:r>
        </w:p>
      </w:docPartBody>
    </w:docPart>
    <w:docPart>
      <w:docPartPr>
        <w:name w:val="7F0CFF3484454DD6A20ECFAB9F0A4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2B10C3-6F09-4652-B70F-FEBDBF6BD6F1}"/>
      </w:docPartPr>
      <w:docPartBody>
        <w:p w:rsidR="00000000" w:rsidRDefault="00B86CE0">
          <w:pPr>
            <w:pStyle w:val="7F0CFF3484454DD6A20ECFAB9F0A4E3B"/>
          </w:pPr>
          <w:r w:rsidRPr="00CB0055">
            <w:t>Contact</w:t>
          </w:r>
        </w:p>
      </w:docPartBody>
    </w:docPart>
    <w:docPart>
      <w:docPartPr>
        <w:name w:val="43A8607E730E442F941820301E4A82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C43AA3-009F-46BA-856D-669FA135908B}"/>
      </w:docPartPr>
      <w:docPartBody>
        <w:p w:rsidR="00000000" w:rsidRDefault="00B86CE0">
          <w:pPr>
            <w:pStyle w:val="43A8607E730E442F941820301E4A824F"/>
          </w:pPr>
          <w:r w:rsidRPr="004D3011">
            <w:t>PHONE:</w:t>
          </w:r>
        </w:p>
      </w:docPartBody>
    </w:docPart>
    <w:docPart>
      <w:docPartPr>
        <w:name w:val="A9054CC4C6F947B19445A857BDDC2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DB7E0-ED5B-4221-8776-2CB6188D8553}"/>
      </w:docPartPr>
      <w:docPartBody>
        <w:p w:rsidR="00000000" w:rsidRDefault="00B86CE0">
          <w:pPr>
            <w:pStyle w:val="A9054CC4C6F947B19445A857BDDC20AE"/>
          </w:pPr>
          <w:r w:rsidRPr="004D3011">
            <w:t>EMAIL:</w:t>
          </w:r>
        </w:p>
      </w:docPartBody>
    </w:docPart>
    <w:docPart>
      <w:docPartPr>
        <w:name w:val="95B181B0042B4579A4FCD37164C8C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63434-3CE5-458B-A00C-D1D4F7407343}"/>
      </w:docPartPr>
      <w:docPartBody>
        <w:p w:rsidR="00000000" w:rsidRDefault="00B86CE0">
          <w:pPr>
            <w:pStyle w:val="95B181B0042B4579A4FCD37164C8C62B"/>
          </w:pPr>
          <w:r w:rsidRPr="00CB0055">
            <w:t>Hobbies</w:t>
          </w:r>
        </w:p>
      </w:docPartBody>
    </w:docPart>
    <w:docPart>
      <w:docPartPr>
        <w:name w:val="DCDEF9248D914C40BC14F4CFB97C1D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12EDF-2B8A-4CB2-A77A-FCB75FC3CB78}"/>
      </w:docPartPr>
      <w:docPartBody>
        <w:p w:rsidR="00000000" w:rsidRDefault="00B86CE0">
          <w:pPr>
            <w:pStyle w:val="DCDEF9248D914C40BC14F4CFB97C1DB6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3EDEF2433344118A407964F9B3CBB6">
    <w:name w:val="F03EDEF2433344118A407964F9B3CBB6"/>
  </w:style>
  <w:style w:type="paragraph" w:customStyle="1" w:styleId="C751A9B1059849E78FB7C3EA17C00191">
    <w:name w:val="C751A9B1059849E78FB7C3EA17C00191"/>
  </w:style>
  <w:style w:type="paragraph" w:customStyle="1" w:styleId="C733FD4B81C644D6A40F5F4A6DAF4F21">
    <w:name w:val="C733FD4B81C644D6A40F5F4A6DAF4F21"/>
  </w:style>
  <w:style w:type="paragraph" w:customStyle="1" w:styleId="1E78B5A98E0B4E0D8855B1189DA5EDEA">
    <w:name w:val="1E78B5A98E0B4E0D8855B1189DA5EDEA"/>
  </w:style>
  <w:style w:type="paragraph" w:customStyle="1" w:styleId="7F0CFF3484454DD6A20ECFAB9F0A4E3B">
    <w:name w:val="7F0CFF3484454DD6A20ECFAB9F0A4E3B"/>
  </w:style>
  <w:style w:type="paragraph" w:customStyle="1" w:styleId="43A8607E730E442F941820301E4A824F">
    <w:name w:val="43A8607E730E442F941820301E4A824F"/>
  </w:style>
  <w:style w:type="paragraph" w:customStyle="1" w:styleId="42DB2D9EFDED4227B8D857CC12771780">
    <w:name w:val="42DB2D9EFDED4227B8D857CC12771780"/>
  </w:style>
  <w:style w:type="paragraph" w:customStyle="1" w:styleId="72FCEBA2D89F48A497BC907F008B6E2D">
    <w:name w:val="72FCEBA2D89F48A497BC907F008B6E2D"/>
  </w:style>
  <w:style w:type="paragraph" w:customStyle="1" w:styleId="22E4373EC300445F815C950C0664292C">
    <w:name w:val="22E4373EC300445F815C950C0664292C"/>
  </w:style>
  <w:style w:type="paragraph" w:customStyle="1" w:styleId="A9054CC4C6F947B19445A857BDDC20AE">
    <w:name w:val="A9054CC4C6F947B19445A857BDDC20A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04E0D78B3118488E8576B766A0A9F14C">
    <w:name w:val="04E0D78B3118488E8576B766A0A9F14C"/>
  </w:style>
  <w:style w:type="paragraph" w:customStyle="1" w:styleId="95B181B0042B4579A4FCD37164C8C62B">
    <w:name w:val="95B181B0042B4579A4FCD37164C8C62B"/>
  </w:style>
  <w:style w:type="paragraph" w:customStyle="1" w:styleId="0F44F124610141ABBB05C572C885CFAB">
    <w:name w:val="0F44F124610141ABBB05C572C885CFAB"/>
  </w:style>
  <w:style w:type="paragraph" w:customStyle="1" w:styleId="4F40F7A443214BF7A45F1C31FB9E638B">
    <w:name w:val="4F40F7A443214BF7A45F1C31FB9E638B"/>
  </w:style>
  <w:style w:type="paragraph" w:customStyle="1" w:styleId="64524BA295244F5BA6CA82A960C031F4">
    <w:name w:val="64524BA295244F5BA6CA82A960C031F4"/>
  </w:style>
  <w:style w:type="paragraph" w:customStyle="1" w:styleId="7688644617E74503912CBA25DC026E1C">
    <w:name w:val="7688644617E74503912CBA25DC026E1C"/>
  </w:style>
  <w:style w:type="paragraph" w:customStyle="1" w:styleId="DCDEF9248D914C40BC14F4CFB97C1DB6">
    <w:name w:val="DCDEF9248D914C40BC14F4CFB97C1DB6"/>
  </w:style>
  <w:style w:type="paragraph" w:customStyle="1" w:styleId="480D085C946A4CFC9721D4BD412B37C7">
    <w:name w:val="480D085C946A4CFC9721D4BD412B37C7"/>
  </w:style>
  <w:style w:type="paragraph" w:customStyle="1" w:styleId="C7CEE22BABAA4CCF9E03B8503723B4EE">
    <w:name w:val="C7CEE22BABAA4CCF9E03B8503723B4EE"/>
  </w:style>
  <w:style w:type="paragraph" w:customStyle="1" w:styleId="0B8987E99B444CDABD1E475792AECE2C">
    <w:name w:val="0B8987E99B444CDABD1E475792AECE2C"/>
  </w:style>
  <w:style w:type="paragraph" w:customStyle="1" w:styleId="353A4E61427B4279848CDC0B534320AB">
    <w:name w:val="353A4E61427B4279848CDC0B534320AB"/>
  </w:style>
  <w:style w:type="paragraph" w:customStyle="1" w:styleId="9154CE76C5D145199326D71B9A637941">
    <w:name w:val="9154CE76C5D145199326D71B9A637941"/>
  </w:style>
  <w:style w:type="paragraph" w:customStyle="1" w:styleId="E26C373168564F3FAB0BBE12FDF26B02">
    <w:name w:val="E26C373168564F3FAB0BBE12FDF26B02"/>
  </w:style>
  <w:style w:type="paragraph" w:customStyle="1" w:styleId="810C8B5E859F4182AEA3446C66CE2133">
    <w:name w:val="810C8B5E859F4182AEA3446C66CE2133"/>
  </w:style>
  <w:style w:type="paragraph" w:customStyle="1" w:styleId="3E6649D5BB9F4DF29A011DF2C0CC6225">
    <w:name w:val="3E6649D5BB9F4DF29A011DF2C0CC6225"/>
  </w:style>
  <w:style w:type="paragraph" w:customStyle="1" w:styleId="FFD8B02831DF49068909A1A318954930">
    <w:name w:val="FFD8B02831DF49068909A1A318954930"/>
  </w:style>
  <w:style w:type="paragraph" w:customStyle="1" w:styleId="A12D1B4E9A4E484393CB55F94DEAAE7C">
    <w:name w:val="A12D1B4E9A4E484393CB55F94DEAAE7C"/>
  </w:style>
  <w:style w:type="paragraph" w:customStyle="1" w:styleId="50C1354D9B8B4CBBBE4E4C65BCB721FB">
    <w:name w:val="50C1354D9B8B4CBBBE4E4C65BCB721FB"/>
  </w:style>
  <w:style w:type="paragraph" w:customStyle="1" w:styleId="AB71ED6583E548FFBE6BBFB98D6A5794">
    <w:name w:val="AB71ED6583E548FFBE6BBFB98D6A5794"/>
  </w:style>
  <w:style w:type="paragraph" w:customStyle="1" w:styleId="44F4524741164C7990CD7E247C4CE097">
    <w:name w:val="44F4524741164C7990CD7E247C4CE097"/>
  </w:style>
  <w:style w:type="paragraph" w:customStyle="1" w:styleId="1D3E231841FD479C9E26F9824B540BFA">
    <w:name w:val="1D3E231841FD479C9E26F9824B540BFA"/>
  </w:style>
  <w:style w:type="paragraph" w:customStyle="1" w:styleId="B02911498EC54CA78F6FC6F9E2964574">
    <w:name w:val="B02911498EC54CA78F6FC6F9E2964574"/>
  </w:style>
  <w:style w:type="paragraph" w:customStyle="1" w:styleId="ED37D17B509A4C9EB04E0A88D8B5C3BF">
    <w:name w:val="ED37D17B509A4C9EB04E0A88D8B5C3BF"/>
  </w:style>
  <w:style w:type="paragraph" w:customStyle="1" w:styleId="9616335DC4514EFE8129A5BD3DE9824C">
    <w:name w:val="9616335DC4514EFE8129A5BD3DE9824C"/>
  </w:style>
  <w:style w:type="paragraph" w:customStyle="1" w:styleId="04A0913A40BD4D58B93430C72EEDADEA">
    <w:name w:val="04A0913A40BD4D58B93430C72EEDADEA"/>
  </w:style>
  <w:style w:type="paragraph" w:customStyle="1" w:styleId="80245D84C7AD48079C6BF22F5E467E91">
    <w:name w:val="80245D84C7AD48079C6BF22F5E467E91"/>
  </w:style>
  <w:style w:type="paragraph" w:customStyle="1" w:styleId="108B0797F7704CC7A262AAE762A9BF75">
    <w:name w:val="108B0797F7704CC7A262AAE762A9BF75"/>
  </w:style>
  <w:style w:type="paragraph" w:customStyle="1" w:styleId="1B28E9F602644081B00F66C34DCA4839">
    <w:name w:val="1B28E9F602644081B00F66C34DCA4839"/>
  </w:style>
  <w:style w:type="paragraph" w:customStyle="1" w:styleId="B7BE9FD8CE424C569016601D62335785">
    <w:name w:val="B7BE9FD8CE424C569016601D62335785"/>
  </w:style>
  <w:style w:type="paragraph" w:customStyle="1" w:styleId="448280B7FBD444E79A8C8F50792D4FD3">
    <w:name w:val="448280B7FBD444E79A8C8F50792D4FD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D9B48973ACDB408EB27E7F6579FE5C10">
    <w:name w:val="D9B48973ACDB408EB27E7F6579FE5C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E5F04D-F685-4A0B-975C-D60C387A9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{75198042-E4AA-431A-BA39-D9396B0C5056}tf00546271</Template>
  <TotalTime>0</TotalTime>
  <Pages>2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2020-07-02T02:36:00Z</dcterms:created>
  <dcterms:modified xsi:type="dcterms:W3CDTF">2020-07-02T02:36:00Z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